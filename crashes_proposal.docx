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06E7B2" w14:textId="77777777" w:rsidR="00E825D6" w:rsidRDefault="00EF6217">
      <w:pPr>
        <w:pStyle w:val="Heading1"/>
      </w:pPr>
      <w:r>
        <w:t>Group Project 2 – Bicycle</w:t>
      </w:r>
      <w:r w:rsidR="005D1B26">
        <w:t>/Pedestrian</w:t>
      </w:r>
      <w:r>
        <w:t xml:space="preserve"> Crashes</w:t>
      </w:r>
    </w:p>
    <w:p w14:paraId="41F3643E" w14:textId="77777777" w:rsidR="00960CCE" w:rsidRDefault="00602FD8" w:rsidP="00EF6217">
      <w:pPr>
        <w:pStyle w:val="ListBullet"/>
        <w:numPr>
          <w:ilvl w:val="0"/>
          <w:numId w:val="0"/>
        </w:numPr>
      </w:pPr>
      <w:r>
        <w:t xml:space="preserve">Group Members: Hope </w:t>
      </w:r>
      <w:proofErr w:type="spellStart"/>
      <w:r>
        <w:t>Meeme</w:t>
      </w:r>
      <w:proofErr w:type="spellEnd"/>
      <w:r>
        <w:t>, Kelby Wilson, Joseph Scott, Inna Gurevitch</w:t>
      </w:r>
    </w:p>
    <w:p w14:paraId="31596A6D" w14:textId="77777777" w:rsidR="00602FD8" w:rsidRDefault="00602FD8" w:rsidP="00EF6217">
      <w:pPr>
        <w:pStyle w:val="ListBullet"/>
        <w:numPr>
          <w:ilvl w:val="0"/>
          <w:numId w:val="0"/>
        </w:numPr>
      </w:pPr>
    </w:p>
    <w:p w14:paraId="4E54B183" w14:textId="77777777" w:rsidR="00602FD8" w:rsidRDefault="00602FD8" w:rsidP="00EF6217">
      <w:pPr>
        <w:pStyle w:val="ListBullet"/>
        <w:numPr>
          <w:ilvl w:val="0"/>
          <w:numId w:val="0"/>
        </w:numPr>
      </w:pPr>
      <w:r>
        <w:t>Our Story:</w:t>
      </w:r>
    </w:p>
    <w:p w14:paraId="222AC73B" w14:textId="77777777" w:rsidR="00CC7E3C" w:rsidRDefault="00841AEF" w:rsidP="00EF6217">
      <w:pPr>
        <w:pStyle w:val="ListBullet"/>
        <w:numPr>
          <w:ilvl w:val="0"/>
          <w:numId w:val="0"/>
        </w:numPr>
      </w:pPr>
      <w:r>
        <w:t xml:space="preserve">We are looking to determine the most dangerous areas of North Caroline to </w:t>
      </w:r>
      <w:r w:rsidR="005D1B26">
        <w:t>determine the safest areas to be outdoors</w:t>
      </w:r>
      <w:r>
        <w:t xml:space="preserve">. By comparing bicycle and pedestrian crashes </w:t>
      </w:r>
      <w:r w:rsidR="005D1B26">
        <w:t xml:space="preserve">throughout the state </w:t>
      </w:r>
      <w:r>
        <w:t xml:space="preserve">by over laying </w:t>
      </w:r>
      <w:r w:rsidR="005D1B26">
        <w:t xml:space="preserve">each dataset </w:t>
      </w:r>
      <w:r>
        <w:t>on</w:t>
      </w:r>
      <w:r w:rsidR="005D1B26">
        <w:t>to</w:t>
      </w:r>
      <w:r>
        <w:t xml:space="preserve"> an interactive map</w:t>
      </w:r>
      <w:r w:rsidR="005D1B26">
        <w:t xml:space="preserve"> to help analyze each location</w:t>
      </w:r>
      <w:r>
        <w:t>.</w:t>
      </w:r>
    </w:p>
    <w:p w14:paraId="5E29F7B3" w14:textId="77777777" w:rsidR="00CC7E3C" w:rsidRDefault="00CC7E3C" w:rsidP="00EF6217">
      <w:pPr>
        <w:pStyle w:val="ListBullet"/>
        <w:numPr>
          <w:ilvl w:val="0"/>
          <w:numId w:val="0"/>
        </w:numPr>
      </w:pPr>
    </w:p>
    <w:p w14:paraId="0B1082FE" w14:textId="77777777" w:rsidR="00CC7E3C" w:rsidRDefault="00CC7E3C" w:rsidP="00CC7E3C">
      <w:proofErr w:type="spellStart"/>
      <w:r>
        <w:t>Github</w:t>
      </w:r>
      <w:proofErr w:type="spellEnd"/>
      <w:r>
        <w:t xml:space="preserve"> Master Repo:</w:t>
      </w:r>
    </w:p>
    <w:p w14:paraId="137E1282" w14:textId="77777777" w:rsidR="00CC7E3C" w:rsidRDefault="00643B95" w:rsidP="00CC7E3C">
      <w:pPr>
        <w:pStyle w:val="ListParagraph"/>
        <w:numPr>
          <w:ilvl w:val="0"/>
          <w:numId w:val="7"/>
        </w:numPr>
      </w:pPr>
      <w:hyperlink r:id="rId7" w:history="1">
        <w:r w:rsidR="00CC7E3C" w:rsidRPr="002F7777">
          <w:rPr>
            <w:rStyle w:val="Hyperlink"/>
          </w:rPr>
          <w:t>https://github.com/InnaG33/Safety_NC</w:t>
        </w:r>
      </w:hyperlink>
    </w:p>
    <w:p w14:paraId="6698BC99" w14:textId="77777777" w:rsidR="00CC7E3C" w:rsidRDefault="00CC7E3C" w:rsidP="009C0C45"/>
    <w:p w14:paraId="0C881C57" w14:textId="77777777" w:rsidR="009C0C45" w:rsidRDefault="009C0C45" w:rsidP="009C0C45">
      <w:pPr>
        <w:pStyle w:val="ListBullet"/>
        <w:numPr>
          <w:ilvl w:val="0"/>
          <w:numId w:val="0"/>
        </w:numPr>
        <w:ind w:left="432" w:hanging="432"/>
      </w:pPr>
      <w:r>
        <w:t>Data Sets:</w:t>
      </w:r>
    </w:p>
    <w:p w14:paraId="5CB3F884" w14:textId="77777777" w:rsidR="009C0C45" w:rsidRDefault="00643B95" w:rsidP="009C0C45">
      <w:pPr>
        <w:pStyle w:val="ListBullet"/>
      </w:pPr>
      <w:hyperlink r:id="rId8" w:history="1">
        <w:r w:rsidR="009C0C45" w:rsidRPr="002F7777">
          <w:rPr>
            <w:rStyle w:val="Hyperlink"/>
          </w:rPr>
          <w:t>https://www.chapelhillopendata.org/explore/dataset/bicycle-crash-data-chapel-hill-region/table/?disjunctive.city&amp;disjunctive.county&amp;disjunctive.crashday&amp;disjunctive.crashsevr&amp;disjunctive.crashyear</w:t>
        </w:r>
      </w:hyperlink>
      <w:r w:rsidR="009C0C45">
        <w:rPr>
          <w:noProof/>
        </w:rPr>
        <w:drawing>
          <wp:inline distT="0" distB="0" distL="0" distR="0" wp14:anchorId="28AC7112" wp14:editId="7A7A8479">
            <wp:extent cx="4513635" cy="2494073"/>
            <wp:effectExtent l="0" t="0" r="0" b="0"/>
            <wp:docPr id="9" name="Picture 9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C2FD182-4FC8-44B8-AA63-8753CA485D4A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81" cy="250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C1A8" w14:textId="77777777" w:rsidR="00CC7E3C" w:rsidRDefault="00643B95" w:rsidP="009C0C45">
      <w:pPr>
        <w:pStyle w:val="ListBullet"/>
      </w:pPr>
      <w:hyperlink r:id="rId10" w:history="1">
        <w:r w:rsidR="009C0C45" w:rsidRPr="002F7777">
          <w:rPr>
            <w:rStyle w:val="Hyperlink"/>
          </w:rPr>
          <w:t>https://www.chapelhillopendata.org/explore/dataset/pedestrian-crashes-chapel-hill-region/map/?disjunctive.city&amp;disjunctive.county&amp;disjunctive.crashsevr&amp;disjunctive.crashyear&amp;location=6,33.10075,-80.15625</w:t>
        </w:r>
        <w:r w:rsidR="009C0C45" w:rsidRPr="002F7777">
          <w:rPr>
            <w:rStyle w:val="Hyperlink"/>
            <w:noProof/>
          </w:rPr>
          <w:drawing>
            <wp:inline distT="0" distB="0" distL="0" distR="0" wp14:anchorId="4938FF7E" wp14:editId="2AAE6BCD">
              <wp:extent cx="4538633" cy="2538919"/>
              <wp:effectExtent l="0" t="0" r="0" b="1270"/>
              <wp:docPr id="11" name="Picture 11" descr="A close up of a piece of pap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083B37CC-9C45-4156-BEDD-C78166596488.jpeg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58951" cy="2550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E7F44D6" w14:textId="77777777" w:rsidR="00960CCE" w:rsidRDefault="00602FD8" w:rsidP="00EF6217">
      <w:pPr>
        <w:pStyle w:val="ListBullet"/>
        <w:numPr>
          <w:ilvl w:val="0"/>
          <w:numId w:val="0"/>
        </w:numPr>
      </w:pPr>
      <w:r>
        <w:t>Plugins:</w:t>
      </w:r>
    </w:p>
    <w:p w14:paraId="7380BADA" w14:textId="77777777" w:rsidR="00372C14" w:rsidRDefault="00372C14" w:rsidP="00372C14">
      <w:pPr>
        <w:pStyle w:val="ListParagraph"/>
        <w:numPr>
          <w:ilvl w:val="0"/>
          <w:numId w:val="6"/>
        </w:numPr>
      </w:pPr>
      <w:r w:rsidRPr="00372C14">
        <w:t>B</w:t>
      </w:r>
      <w:r>
        <w:t>ox Zoom</w:t>
      </w:r>
    </w:p>
    <w:p w14:paraId="2C8D39CD" w14:textId="77777777" w:rsidR="00CC7E3C" w:rsidRDefault="00643B95" w:rsidP="00CC7E3C">
      <w:pPr>
        <w:pStyle w:val="ListParagraph"/>
        <w:numPr>
          <w:ilvl w:val="1"/>
          <w:numId w:val="6"/>
        </w:numPr>
      </w:pPr>
      <w:hyperlink r:id="rId12" w:history="1">
        <w:r w:rsidR="00CC7E3C" w:rsidRPr="002F7777">
          <w:rPr>
            <w:rStyle w:val="Hyperlink"/>
          </w:rPr>
          <w:t>https://github.com/gregallensworth/L.Control.BoxZoom</w:t>
        </w:r>
      </w:hyperlink>
    </w:p>
    <w:p w14:paraId="40EF4A02" w14:textId="77777777" w:rsidR="00CC7E3C" w:rsidRDefault="00CC7E3C" w:rsidP="00CC7E3C">
      <w:pPr>
        <w:pStyle w:val="ListParagraph"/>
        <w:ind w:left="1440"/>
      </w:pPr>
      <w:r>
        <w:rPr>
          <w:noProof/>
        </w:rPr>
        <w:drawing>
          <wp:inline distT="0" distB="0" distL="0" distR="0" wp14:anchorId="006A67F3" wp14:editId="0D228BE7">
            <wp:extent cx="4387174" cy="2738703"/>
            <wp:effectExtent l="0" t="0" r="0" b="5080"/>
            <wp:docPr id="4" name="Picture 4" descr="A picture containing text, photo, dark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70858F7-6454-4DA8-8F2C-34BF4D328B57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830" cy="27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1514" w14:textId="77777777" w:rsidR="00CC7E3C" w:rsidRDefault="00CC7E3C" w:rsidP="00CC7E3C">
      <w:pPr>
        <w:pStyle w:val="ListParagraph"/>
        <w:ind w:left="1440"/>
      </w:pPr>
    </w:p>
    <w:p w14:paraId="3FF07EC0" w14:textId="77777777" w:rsidR="009C0C45" w:rsidRDefault="009C0C45" w:rsidP="00CC7E3C">
      <w:pPr>
        <w:pStyle w:val="ListParagraph"/>
        <w:ind w:left="1440"/>
      </w:pPr>
    </w:p>
    <w:p w14:paraId="083B6777" w14:textId="77777777" w:rsidR="009C0C45" w:rsidRDefault="009C0C45" w:rsidP="00CC7E3C">
      <w:pPr>
        <w:pStyle w:val="ListParagraph"/>
        <w:ind w:left="1440"/>
      </w:pPr>
    </w:p>
    <w:p w14:paraId="69FD004B" w14:textId="77777777" w:rsidR="009C0C45" w:rsidRDefault="009C0C45" w:rsidP="00CC7E3C">
      <w:pPr>
        <w:pStyle w:val="ListParagraph"/>
        <w:ind w:left="1440"/>
      </w:pPr>
    </w:p>
    <w:p w14:paraId="2A0122B3" w14:textId="77777777" w:rsidR="00602FD8" w:rsidRDefault="00372C14" w:rsidP="00602FD8">
      <w:pPr>
        <w:pStyle w:val="ListBullet"/>
        <w:numPr>
          <w:ilvl w:val="0"/>
          <w:numId w:val="6"/>
        </w:numPr>
      </w:pPr>
      <w:r>
        <w:lastRenderedPageBreak/>
        <w:t>Collapsible Panel</w:t>
      </w:r>
    </w:p>
    <w:p w14:paraId="089D049F" w14:textId="77777777" w:rsidR="00CC7E3C" w:rsidRDefault="00CC7E3C" w:rsidP="00CC7E3C">
      <w:pPr>
        <w:pStyle w:val="ListParagraph"/>
        <w:numPr>
          <w:ilvl w:val="1"/>
          <w:numId w:val="6"/>
        </w:numPr>
      </w:pPr>
      <w:hyperlink r:id="rId14" w:history="1">
        <w:r w:rsidRPr="002F7777">
          <w:rPr>
            <w:rStyle w:val="Hyperlink"/>
          </w:rPr>
          <w:t>https://labs.easyblog.it/maps/leaflet-panel-layers/examples/collapsible-panel.html</w:t>
        </w:r>
      </w:hyperlink>
    </w:p>
    <w:p w14:paraId="0AC70834" w14:textId="77777777" w:rsidR="00CC7E3C" w:rsidRDefault="00CC7E3C" w:rsidP="00CC7E3C">
      <w:pPr>
        <w:pStyle w:val="ListParagraph"/>
        <w:ind w:left="1440"/>
      </w:pPr>
      <w:r>
        <w:rPr>
          <w:noProof/>
        </w:rPr>
        <w:drawing>
          <wp:inline distT="0" distB="0" distL="0" distR="0" wp14:anchorId="015DE05C" wp14:editId="0974D452">
            <wp:extent cx="3424136" cy="3636053"/>
            <wp:effectExtent l="0" t="0" r="508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E2D0CE8-559F-429D-8CDF-2A23E07A007A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39" cy="365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6E76" w14:textId="77777777" w:rsidR="00372C14" w:rsidRDefault="00372C14" w:rsidP="00602FD8">
      <w:pPr>
        <w:pStyle w:val="ListBullet"/>
        <w:numPr>
          <w:ilvl w:val="0"/>
          <w:numId w:val="6"/>
        </w:numPr>
      </w:pPr>
      <w:r>
        <w:t>Poly Line Snake Animation</w:t>
      </w:r>
    </w:p>
    <w:p w14:paraId="5CA467DA" w14:textId="77777777" w:rsidR="00CC7E3C" w:rsidRDefault="00643B95" w:rsidP="00CC7E3C">
      <w:pPr>
        <w:pStyle w:val="ListParagraph"/>
        <w:numPr>
          <w:ilvl w:val="1"/>
          <w:numId w:val="6"/>
        </w:numPr>
      </w:pPr>
      <w:hyperlink r:id="rId16" w:history="1">
        <w:r w:rsidR="00CC7E3C" w:rsidRPr="002F7777">
          <w:rPr>
            <w:rStyle w:val="Hyperlink"/>
          </w:rPr>
          <w:t>https://github.com/IvanSanchez/Leaflet.Polyline.SnakeAnim</w:t>
        </w:r>
      </w:hyperlink>
    </w:p>
    <w:p w14:paraId="2A30FEDF" w14:textId="77777777" w:rsidR="00CC7E3C" w:rsidRDefault="00CC7E3C" w:rsidP="00CC7E3C">
      <w:pPr>
        <w:pStyle w:val="ListParagraph"/>
        <w:ind w:left="1440"/>
      </w:pPr>
      <w:r>
        <w:rPr>
          <w:noProof/>
        </w:rPr>
        <w:drawing>
          <wp:inline distT="0" distB="0" distL="0" distR="0" wp14:anchorId="62021409" wp14:editId="04C77A7C">
            <wp:extent cx="4163438" cy="3193317"/>
            <wp:effectExtent l="0" t="0" r="2540" b="0"/>
            <wp:docPr id="7" name="Picture 7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EA2B54A-F6D5-46C6-B76B-B98AF70CD174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09" cy="320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8156" w14:textId="77777777" w:rsidR="00960CCE" w:rsidRDefault="00372C14" w:rsidP="005D1B26">
      <w:pPr>
        <w:pStyle w:val="ListBullet"/>
        <w:numPr>
          <w:ilvl w:val="0"/>
          <w:numId w:val="6"/>
        </w:numPr>
      </w:pPr>
      <w:r>
        <w:lastRenderedPageBreak/>
        <w:t>Donut Clusters (q-clusters)</w:t>
      </w:r>
    </w:p>
    <w:p w14:paraId="25A48F4B" w14:textId="77777777" w:rsidR="00CC7E3C" w:rsidRDefault="00643B95" w:rsidP="00CC7E3C">
      <w:pPr>
        <w:pStyle w:val="ListParagraph"/>
        <w:numPr>
          <w:ilvl w:val="1"/>
          <w:numId w:val="6"/>
        </w:numPr>
      </w:pPr>
      <w:hyperlink r:id="rId18" w:history="1">
        <w:r w:rsidR="00CC7E3C" w:rsidRPr="002F7777">
          <w:rPr>
            <w:rStyle w:val="Hyperlink"/>
          </w:rPr>
          <w:t>https://github.com/spatialdev/q-cluster</w:t>
        </w:r>
      </w:hyperlink>
    </w:p>
    <w:p w14:paraId="3519FBED" w14:textId="77777777" w:rsidR="00CC7E3C" w:rsidRDefault="00CC7E3C" w:rsidP="00CC7E3C">
      <w:pPr>
        <w:pStyle w:val="ListParagraph"/>
        <w:ind w:left="1440"/>
      </w:pPr>
      <w:r>
        <w:rPr>
          <w:noProof/>
        </w:rPr>
        <w:drawing>
          <wp:inline distT="0" distB="0" distL="0" distR="0" wp14:anchorId="73B29905" wp14:editId="25A55AF1">
            <wp:extent cx="4023929" cy="3112851"/>
            <wp:effectExtent l="0" t="0" r="254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B3DACF6-A38B-490F-BBEC-BFDB5E394378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298" cy="312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781B" w14:textId="77777777" w:rsidR="00F76543" w:rsidRDefault="00F76543" w:rsidP="00F76543">
      <w:pPr>
        <w:pStyle w:val="ListParagraph"/>
        <w:numPr>
          <w:ilvl w:val="0"/>
          <w:numId w:val="6"/>
        </w:numPr>
      </w:pPr>
      <w:r>
        <w:t xml:space="preserve">Switching </w:t>
      </w:r>
      <w:proofErr w:type="spellStart"/>
      <w:r>
        <w:t>Basemaps</w:t>
      </w:r>
      <w:proofErr w:type="spellEnd"/>
    </w:p>
    <w:p w14:paraId="4B2688D0" w14:textId="77777777" w:rsidR="00F76543" w:rsidRDefault="00643B95" w:rsidP="00F76543">
      <w:pPr>
        <w:pStyle w:val="ListParagraph"/>
        <w:numPr>
          <w:ilvl w:val="1"/>
          <w:numId w:val="6"/>
        </w:numPr>
      </w:pPr>
      <w:hyperlink r:id="rId20" w:history="1">
        <w:r w:rsidR="00F76543" w:rsidRPr="002F7777">
          <w:rPr>
            <w:rStyle w:val="Hyperlink"/>
          </w:rPr>
          <w:t>http://esri.github.io/esri-leaflet/examples/switching-basemaps.html</w:t>
        </w:r>
      </w:hyperlink>
    </w:p>
    <w:p w14:paraId="205B67B6" w14:textId="77777777" w:rsidR="00F76543" w:rsidRDefault="00F76543" w:rsidP="00F76543">
      <w:pPr>
        <w:pStyle w:val="ListParagraph"/>
        <w:ind w:left="1440"/>
      </w:pPr>
      <w:r>
        <w:rPr>
          <w:noProof/>
        </w:rPr>
        <w:drawing>
          <wp:inline distT="0" distB="0" distL="0" distR="0" wp14:anchorId="539E886C" wp14:editId="03E46BE8">
            <wp:extent cx="4023360" cy="2671063"/>
            <wp:effectExtent l="0" t="0" r="2540" b="0"/>
            <wp:docPr id="12" name="Picture 1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A6287AE-2290-4574-886E-37A128A94CBC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68" cy="29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63EB" w14:textId="77777777" w:rsidR="00F76543" w:rsidRDefault="00F76543" w:rsidP="00F7654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D0C607F" wp14:editId="0EDED157">
            <wp:extent cx="4085617" cy="2715015"/>
            <wp:effectExtent l="0" t="0" r="3810" b="3175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25B51E0-9BFC-454B-B2C8-254B014BCA7D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150" cy="27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0E0E" w14:textId="77777777" w:rsidR="00F76543" w:rsidRDefault="00F76543" w:rsidP="00F76543">
      <w:pPr>
        <w:pStyle w:val="ListParagraph"/>
        <w:ind w:left="1440"/>
      </w:pPr>
    </w:p>
    <w:p w14:paraId="6AAC0746" w14:textId="77777777" w:rsidR="009C0C45" w:rsidRDefault="009C0C45" w:rsidP="009C0C45">
      <w:pPr>
        <w:pStyle w:val="ListBullet"/>
        <w:numPr>
          <w:ilvl w:val="0"/>
          <w:numId w:val="0"/>
        </w:numPr>
        <w:ind w:left="432" w:hanging="432"/>
      </w:pPr>
      <w:proofErr w:type="spellStart"/>
      <w:r>
        <w:t>Youtube</w:t>
      </w:r>
      <w:proofErr w:type="spellEnd"/>
      <w:r>
        <w:t xml:space="preserve"> Links:</w:t>
      </w:r>
    </w:p>
    <w:p w14:paraId="64A0009D" w14:textId="77777777" w:rsidR="009C0C45" w:rsidRDefault="00643B95" w:rsidP="009C0C45">
      <w:pPr>
        <w:pStyle w:val="ListBullet"/>
        <w:numPr>
          <w:ilvl w:val="0"/>
          <w:numId w:val="5"/>
        </w:numPr>
      </w:pPr>
      <w:hyperlink r:id="rId23" w:history="1">
        <w:r w:rsidR="009C0C45" w:rsidRPr="002F7777">
          <w:rPr>
            <w:rStyle w:val="Hyperlink"/>
          </w:rPr>
          <w:t>https://www.youtube.com/watch?v=5bMdjkfvONE</w:t>
        </w:r>
      </w:hyperlink>
    </w:p>
    <w:p w14:paraId="69446E5C" w14:textId="77777777" w:rsidR="00841AEF" w:rsidRPr="00841AEF" w:rsidRDefault="00841AEF" w:rsidP="009C0C45">
      <w:pPr>
        <w:pStyle w:val="ListBullet"/>
        <w:numPr>
          <w:ilvl w:val="0"/>
          <w:numId w:val="0"/>
        </w:numPr>
      </w:pPr>
    </w:p>
    <w:p w14:paraId="014AABC6" w14:textId="77777777" w:rsidR="00EF6217" w:rsidRDefault="00EF6217" w:rsidP="00EF6217">
      <w:pPr>
        <w:pStyle w:val="ListBullet"/>
        <w:numPr>
          <w:ilvl w:val="0"/>
          <w:numId w:val="0"/>
        </w:numPr>
        <w:ind w:left="432" w:hanging="432"/>
      </w:pPr>
    </w:p>
    <w:sectPr w:rsidR="00EF6217">
      <w:footerReference w:type="default" r:id="rId24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0C2CF8" w14:textId="77777777" w:rsidR="00643B95" w:rsidRDefault="00643B95">
      <w:r>
        <w:separator/>
      </w:r>
    </w:p>
    <w:p w14:paraId="352622B3" w14:textId="77777777" w:rsidR="00643B95" w:rsidRDefault="00643B95"/>
  </w:endnote>
  <w:endnote w:type="continuationSeparator" w:id="0">
    <w:p w14:paraId="1C91BFAB" w14:textId="77777777" w:rsidR="00643B95" w:rsidRDefault="00643B95">
      <w:r>
        <w:continuationSeparator/>
      </w:r>
    </w:p>
    <w:p w14:paraId="1E72BB3F" w14:textId="77777777" w:rsidR="00643B95" w:rsidRDefault="00643B9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4CCD08" w14:textId="77777777" w:rsidR="00E825D6" w:rsidRDefault="0090417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7DEBD0" w14:textId="77777777" w:rsidR="00643B95" w:rsidRDefault="00643B95">
      <w:r>
        <w:separator/>
      </w:r>
    </w:p>
    <w:p w14:paraId="26CC5318" w14:textId="77777777" w:rsidR="00643B95" w:rsidRDefault="00643B95"/>
  </w:footnote>
  <w:footnote w:type="continuationSeparator" w:id="0">
    <w:p w14:paraId="1CBEE001" w14:textId="77777777" w:rsidR="00643B95" w:rsidRDefault="00643B95">
      <w:r>
        <w:continuationSeparator/>
      </w:r>
    </w:p>
    <w:p w14:paraId="61A44AC5" w14:textId="77777777" w:rsidR="00643B95" w:rsidRDefault="00643B9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4606C7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F08A9"/>
    <w:multiLevelType w:val="hybridMultilevel"/>
    <w:tmpl w:val="E2849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C5D95"/>
    <w:multiLevelType w:val="hybridMultilevel"/>
    <w:tmpl w:val="0F8CC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E65E7D"/>
    <w:multiLevelType w:val="hybridMultilevel"/>
    <w:tmpl w:val="0A582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217"/>
    <w:rsid w:val="00372C14"/>
    <w:rsid w:val="004970D4"/>
    <w:rsid w:val="005D1B26"/>
    <w:rsid w:val="00602FD8"/>
    <w:rsid w:val="00643B95"/>
    <w:rsid w:val="00841AEF"/>
    <w:rsid w:val="00904179"/>
    <w:rsid w:val="00960CCE"/>
    <w:rsid w:val="009C0C45"/>
    <w:rsid w:val="00BB7A38"/>
    <w:rsid w:val="00CC7E3C"/>
    <w:rsid w:val="00E825D6"/>
    <w:rsid w:val="00E95B4F"/>
    <w:rsid w:val="00EF6217"/>
    <w:rsid w:val="00F76543"/>
    <w:rsid w:val="00F90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A86137"/>
  <w15:chartTrackingRefBased/>
  <w15:docId w15:val="{F405B2FA-C8C2-F149-A38D-893F49083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62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6217"/>
    <w:rPr>
      <w:color w:val="214C5E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841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37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hapelhillopendata.org/explore/dataset/bicycle-crash-data-chapel-hill-region/table/?disjunctive.city&amp;disjunctive.county&amp;disjunctive.crashday&amp;disjunctive.crashsevr&amp;disjunctive.crashyear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s://github.com/spatialdev/q-cluster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hyperlink" Target="https://github.com/InnaG33/Safety_NC" TargetMode="External"/><Relationship Id="rId12" Type="http://schemas.openxmlformats.org/officeDocument/2006/relationships/hyperlink" Target="https://github.com/gregallensworth/L.Control.BoxZoom" TargetMode="External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IvanSanchez/Leaflet.Polyline.SnakeAnim" TargetMode="External"/><Relationship Id="rId20" Type="http://schemas.openxmlformats.org/officeDocument/2006/relationships/hyperlink" Target="http://esri.github.io/esri-leaflet/examples/switching-basemap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hyperlink" Target="https://www.youtube.com/watch?v=5bMdjkfvONE" TargetMode="External"/><Relationship Id="rId10" Type="http://schemas.openxmlformats.org/officeDocument/2006/relationships/hyperlink" Target="https://www.chapelhillopendata.org/explore/dataset/pedestrian-crashes-chapel-hill-region/map/?disjunctive.city&amp;disjunctive.county&amp;disjunctive.crashsevr&amp;disjunctive.crashyear&amp;location=6,33.10075,-80.15625" TargetMode="Externa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labs.easyblog.it/maps/leaflet-panel-layers/examples/collapsible-panel.html" TargetMode="External"/><Relationship Id="rId22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sephscott/Library/Containers/com.microsoft.Word/Data/Library/Application%20Support/Microsoft/Office/16.0/DTS/en-US%7b8DB3862F-0F1A-4348-AB84-5D5587182A1E%7d/%7b56630C18-F16F-A64C-B060-D31D4B98B15A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{56630C18-F16F-A64C-B060-D31D4B98B15A}tf10002086.dotx</Template>
  <TotalTime>0</TotalTime>
  <Pages>5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Inna Gurevitch</cp:lastModifiedBy>
  <cp:revision>2</cp:revision>
  <dcterms:created xsi:type="dcterms:W3CDTF">2020-06-27T19:45:00Z</dcterms:created>
  <dcterms:modified xsi:type="dcterms:W3CDTF">2020-06-27T19:45:00Z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